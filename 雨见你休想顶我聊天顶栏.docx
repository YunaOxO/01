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// ==UserScript==</w:t>
      </w:r>
    </w:p>
    <w:p>
      <w:r>
        <w:t>// @name         雨见浏览器-键盘位移终极修复</w:t>
      </w:r>
    </w:p>
    <w:p>
      <w:r>
        <w:t>// @namespace    http://tampermonkey.net/</w:t>
      </w:r>
    </w:p>
    <w:p>
      <w:r>
        <w:t>// @version      2.0</w:t>
      </w:r>
    </w:p>
    <w:p>
      <w:r>
        <w:t>// @description  通过锁定视口高度和修改元数据，防止键盘弹出导致的布局跳变</w:t>
      </w:r>
    </w:p>
    <w:p>
      <w:r>
        <w:t>// @author       Assistant</w:t>
      </w:r>
    </w:p>
    <w:p>
      <w:r>
        <w:t>// @match        *://*/*</w:t>
      </w:r>
    </w:p>
    <w:p>
      <w:r>
        <w:t>// @grant        none</w:t>
      </w:r>
    </w:p>
    <w:p>
      <w:r>
        <w:t>// @run-at       document-start</w:t>
      </w:r>
    </w:p>
    <w:p>
      <w:r>
        <w:t>// ==/UserScript==</w:t>
      </w:r>
    </w:p>
    <w:p/>
    <w:p>
      <w:r>
        <w:t>(function() {</w:t>
      </w:r>
    </w:p>
    <w:p>
      <w:r>
        <w:t xml:space="preserve">    'use strict';</w:t>
      </w:r>
    </w:p>
    <w:p/>
    <w:p>
      <w:r>
        <w:t xml:space="preserve">    // 1. 现代浏览器元属性优化：告诉浏览器不要因为键盘弹出而重绘布局</w:t>
      </w:r>
    </w:p>
    <w:p>
      <w:r>
        <w:t xml:space="preserve">    const meta = document.createElement('meta');</w:t>
      </w:r>
    </w:p>
    <w:p>
      <w:r>
        <w:t xml:space="preserve">    meta.name = "viewport";</w:t>
      </w:r>
    </w:p>
    <w:p>
      <w:r>
        <w:t xml:space="preserve">    meta.content = "width=device-width, initial-scale=1.0, maximum-scale=1.0, user-scalable=0, viewport-fit=cover, interactive-widget=resizes-content";</w:t>
      </w:r>
    </w:p>
    <w:p>
      <w:r>
        <w:t xml:space="preserve">    document.getElementsByTagName('head')[0].appendChild(meta);</w:t>
      </w:r>
    </w:p>
    <w:p/>
    <w:p>
      <w:r>
        <w:t xml:space="preserve">    // 2. 锁定初始高度</w:t>
      </w:r>
    </w:p>
    <w:p>
      <w:r>
        <w:t xml:space="preserve">    let initialHeight = window.innerHeight;</w:t>
      </w:r>
    </w:p>
    <w:p>
      <w:r>
        <w:t xml:space="preserve">    let initialWidth = window.innerWidth;</w:t>
      </w:r>
    </w:p>
    <w:p/>
    <w:p>
      <w:r>
        <w:t xml:space="preserve">    function lockLayout() {</w:t>
      </w:r>
    </w:p>
    <w:p>
      <w:r>
        <w:t xml:space="preserve">        // 当键盘弹出时，通常 innerHeight 会变小</w:t>
      </w:r>
    </w:p>
    <w:p>
      <w:r>
        <w:t xml:space="preserve">        // 我们强行把 body 的高度固定为初始高度，防止内容被“挤上去”</w:t>
      </w:r>
    </w:p>
    <w:p>
      <w:r>
        <w:t xml:space="preserve">        if (document.body) {</w:t>
      </w:r>
    </w:p>
    <w:p>
      <w:r>
        <w:t xml:space="preserve">            document.body.style.height = initialHeight + 'px';</w:t>
      </w:r>
    </w:p>
    <w:p>
      <w:r>
        <w:t xml:space="preserve">            document.body.style.width = initialWidth + 'px';</w:t>
      </w:r>
    </w:p>
    <w:p>
      <w:r>
        <w:t xml:space="preserve">            document.body.style.position = 'absolute'; // 关键：使用绝对定位脱离缩放流</w:t>
      </w:r>
    </w:p>
    <w:p>
      <w:r>
        <w:t xml:space="preserve">            document.body.style.overflowY = 'auto';</w:t>
      </w:r>
    </w:p>
    <w:p>
      <w:r>
        <w:t xml:space="preserve">            document.body.style.overflowX = 'hidden';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// 页面加载完成后锁定</w:t>
      </w:r>
    </w:p>
    <w:p>
      <w:r>
        <w:t xml:space="preserve">    window.addEventListener('load', lockLayout);</w:t>
      </w:r>
    </w:p>
    <w:p>
      <w:r>
        <w:t xml:space="preserve">    </w:t>
      </w:r>
    </w:p>
    <w:p>
      <w:r>
        <w:t xml:space="preserve">    // 3. 针对输入框的特殊处理</w:t>
      </w:r>
    </w:p>
    <w:p>
      <w:r>
        <w:t xml:space="preserve">    document.addEventListener('focusin', (e) =&gt; {</w:t>
      </w:r>
    </w:p>
    <w:p>
      <w:r>
        <w:t xml:space="preserve">        if (['INPUT', 'TEXTAREA'].includes(e.target.tagName)) {</w:t>
      </w:r>
    </w:p>
    <w:p>
      <w:r>
        <w:t xml:space="preserve">            // 键盘弹出时，禁止 html 容器滚动（防止整体位移）</w:t>
      </w:r>
    </w:p>
    <w:p>
      <w:r>
        <w:t xml:space="preserve">            document.documentElement.style.overflow = 'hidden';</w:t>
      </w:r>
    </w:p>
    <w:p>
      <w:r>
        <w:t xml:space="preserve">            </w:t>
      </w:r>
    </w:p>
    <w:p>
      <w:r>
        <w:t xml:space="preserve">            // 修复雨见浏览器特有的：输入框被遮挡时才允许微调</w:t>
      </w:r>
    </w:p>
    <w:p>
      <w:r>
        <w:t xml:space="preserve">            setTimeout(() =&gt; {</w:t>
      </w:r>
    </w:p>
    <w:p>
      <w:r>
        <w:t xml:space="preserve">                e.target.scrollIntoViewIfNeeded ? e.target.scrollIntoViewIfNeeded() : e.target.scrollIntoView();</w:t>
      </w:r>
    </w:p>
    <w:p>
      <w:r>
        <w:t xml:space="preserve">            }, 300);</w:t>
      </w:r>
    </w:p>
    <w:p>
      <w:r>
        <w:t xml:space="preserve">        }</w:t>
      </w:r>
    </w:p>
    <w:p>
      <w:r>
        <w:t xml:space="preserve">    });</w:t>
      </w:r>
    </w:p>
    <w:p/>
    <w:p>
      <w:r>
        <w:t xml:space="preserve">    document.addEventListener('focusout', (e) =&gt; {</w:t>
      </w:r>
    </w:p>
    <w:p>
      <w:r>
        <w:t xml:space="preserve">        if (['INPUT', 'TEXTAREA'].includes(e.target.tagName)) {</w:t>
      </w:r>
    </w:p>
    <w:p>
      <w:r>
        <w:t xml:space="preserve">            document.documentElement.style.overflow = '';</w:t>
      </w:r>
    </w:p>
    <w:p>
      <w:r>
        <w:t xml:space="preserve">            // 强行重置 body 滚动位置，防止页面“下不来”</w:t>
      </w:r>
    </w:p>
    <w:p>
      <w:r>
        <w:t xml:space="preserve">            window.scrollTo(0, 0);</w:t>
      </w:r>
    </w:p>
    <w:p>
      <w:r>
        <w:t xml:space="preserve">        }</w:t>
      </w:r>
    </w:p>
    <w:p>
      <w:r>
        <w:t xml:space="preserve">    });</w:t>
      </w:r>
    </w:p>
    <w:p/>
    <w:p>
      <w:r>
        <w:t xml:space="preserve">    // 4. CSS 注入：强制覆盖那些可能导致跳动的属性</w:t>
      </w:r>
    </w:p>
    <w:p>
      <w:r>
        <w:t xml:space="preserve">    const style = document.createElement('style');</w:t>
      </w:r>
    </w:p>
    <w:p>
      <w:r>
        <w:t xml:space="preserve">    style.innerHTML = `</w:t>
      </w:r>
    </w:p>
    <w:p>
      <w:r>
        <w:t xml:space="preserve">        html, body {</w:t>
      </w:r>
    </w:p>
    <w:p>
      <w:r>
        <w:t xml:space="preserve">            overscroll-behavior-y: none !important; /* 禁止掉落回弹效果 */</w:t>
      </w:r>
    </w:p>
    <w:p>
      <w:r>
        <w:t xml:space="preserve">            -webkit-overflow-scrolling: touch !important;</w:t>
      </w:r>
    </w:p>
    <w:p>
      <w:r>
        <w:t xml:space="preserve">        }</w:t>
      </w:r>
    </w:p>
    <w:p>
      <w:r>
        <w:t xml:space="preserve">    `;</w:t>
      </w:r>
    </w:p>
    <w:p>
      <w:r>
        <w:t xml:space="preserve">    document.head.appendChild(style);</w:t>
      </w:r>
    </w:p>
    <w:p/>
    <w:p>
      <w:r>
        <w:t>})();</w:t>
      </w:r>
    </w:p>
    <w:p>
      <w:pPr>
        <w:rPr>
          <w:sz w:val="34"/>
          <w:szCs w:val="34"/>
        </w:rPr>
      </w:pPr>
      <w:bookmarkStart w:id="0" w:name="_GoBack"/>
      <w:bookmarkEnd w:id="0"/>
    </w:p>
    <w:sectPr>
      <w:footerReference w:type="default" r:id="rId2"/>
      <w:footerReference w:type="even" r:id="rId3"/>
      <w:footerReference w:type="first" r:id="rId4"/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400001FF" w:csb1="FFFF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r>
      <w:drawing>
        <wp:anchor distT="0" distB="0" distL="0" distR="0" simplePos="0" relativeHeight="13" behindDoc="0" locked="0" layoutInCell="1" hidden="0" allowOverlap="1">
          <wp:simplePos x="0" y="0"/>
          <wp:positionH relativeFrom="page">
            <wp:posOffset>6360159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09650" cy="304800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r>
      <w:drawing>
        <wp:anchor distT="0" distB="0" distL="0" distR="0" simplePos="0" relativeHeight="12" behindDoc="0" locked="0" layoutInCell="1" hidden="0" allowOverlap="1">
          <wp:simplePos x="0" y="0"/>
          <wp:positionH relativeFrom="page">
            <wp:posOffset>6360159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" name="图片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09650" cy="304800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r>
      <w:drawing>
        <wp:anchor distT="0" distB="0" distL="0" distR="0" simplePos="0" relativeHeight="14" behindDoc="0" locked="0" layoutInCell="1" hidden="0" allowOverlap="1">
          <wp:simplePos x="0" y="0"/>
          <wp:positionH relativeFrom="page">
            <wp:posOffset>6360159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6" name="图片 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" name="图片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09650" cy="304800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2</Pages>
  <Words>398</Words>
  <Characters>1727</Characters>
  <Lines>73</Lines>
  <Paragraphs>61</Paragraphs>
  <CharactersWithSpaces>2274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iPhone</dc:creator>
  <cp:lastModifiedBy>HONOR Docs</cp:lastModifiedBy>
  <cp:revision>0</cp:revision>
  <dcterms:created xsi:type="dcterms:W3CDTF">2025-12-11T03:46:32Z</dcterms:created>
  <dcterms:modified xsi:type="dcterms:W3CDTF">2026-02-03T16:37:42Z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2052-12.25.0</vt:lpwstr>
  </property>
  <property fmtid="{D5CDD505-2E9C-101B-9397-08002B2CF9AE}" pid="3" name="ICV">
    <vt:lpwstr>A89A056B4E543A8A18CE396965BAEA1E_31</vt:lpwstr>
  </property>
</Properties>
</file>